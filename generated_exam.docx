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8A0" w:rsidRPr="00F44B9E" w:rsidRDefault="00B628A0" w:rsidP="00F44B9E"/>
    <w:p>
      <w:pPr>
        <w:pStyle w:val="QuestionText"/>
      </w:pPr>
      <w:r>
        <w:t>１. 問題文の内容です。</w:t>
      </w:r>
    </w:p>
    <w:p>
      <w:pPr>
        <w:pStyle w:val="chice1"/>
      </w:pPr>
      <w:r>
        <w:t>ア. りんご</w:t>
      </w:r>
    </w:p>
    <w:p>
      <w:pPr>
        <w:pStyle w:val="chice1"/>
      </w:pPr>
      <w:r>
        <w:t>イ. みかん</w:t>
      </w:r>
    </w:p>
    <w:p>
      <w:pPr>
        <w:pStyle w:val="chice1"/>
      </w:pPr>
      <w:r>
        <w:t>ウ. ぶどう</w:t>
      </w:r>
    </w:p>
    <w:p>
      <w:pPr>
        <w:pStyle w:val="chice1"/>
      </w:pPr>
      <w:r>
        <w:t>エ. もも</w:t>
      </w:r>
    </w:p>
    <w:p>
      <w:pPr>
        <w:pStyle w:val="QuestionText"/>
      </w:pPr>
      <w:r>
        <w:t>２. 人間生活環境を形成するデザインの対象として、次の中に含まれていないものはどれか選んでください。</w:t>
      </w:r>
    </w:p>
    <w:p>
      <w:pPr>
        <w:pStyle w:val="chice1"/>
      </w:pPr>
      <w:r>
        <w:t>A  対象の生活空間は、「私的（プライベート）空間」と「公共（パブリック）空間」に大別される</w:t>
      </w:r>
    </w:p>
    <w:p>
      <w:pPr>
        <w:pStyle w:val="chice1"/>
      </w:pPr>
      <w:r>
        <w:t>B  生産財は業務用ともいわれ、医療機器など専門家向け商品のことを指す</w:t>
      </w:r>
    </w:p>
    <w:p>
      <w:pPr>
        <w:pStyle w:val="chice1"/>
      </w:pPr>
      <w:r>
        <w:t>C  第二次産業の「情報通信業・サービス業」にも関わりは広がっている</w:t>
      </w:r>
    </w:p>
    <w:p>
      <w:pPr>
        <w:pStyle w:val="chice1"/>
      </w:pPr>
      <w:r>
        <w:t>D  公共空間のベンチ・街路灯などのストリートファニチャーは「環境デザイン」と呼ばれる</w:t>
      </w:r>
    </w:p>
    <w:sectPr w:rsidR="00B628A0" w:rsidRPr="00F44B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9E"/>
    <w:rsid w:val="00185851"/>
    <w:rsid w:val="00187469"/>
    <w:rsid w:val="001D11EC"/>
    <w:rsid w:val="006275A2"/>
    <w:rsid w:val="006651AA"/>
    <w:rsid w:val="00B628A0"/>
    <w:rsid w:val="00C53CCA"/>
    <w:rsid w:val="00F44B9E"/>
    <w:rsid w:val="00FA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43B6A74-76D5-9846-8EAA-04B4BD9E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74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4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4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4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4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4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4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4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74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74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74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74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74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4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74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4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74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4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746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7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746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87469"/>
    <w:rPr>
      <w:b/>
      <w:bCs/>
      <w:smallCaps/>
      <w:color w:val="2F5496" w:themeColor="accent1" w:themeShade="BF"/>
      <w:spacing w:val="5"/>
    </w:rPr>
  </w:style>
  <w:style w:type="paragraph" w:customStyle="1" w:styleId="QuestionText">
    <w:name w:val="QuestionText"/>
    <w:basedOn w:val="a"/>
    <w:qFormat/>
    <w:rsid w:val="00187469"/>
    <w:pPr>
      <w:ind w:left="708" w:hangingChars="337" w:hanging="708"/>
    </w:pPr>
  </w:style>
  <w:style w:type="paragraph" w:customStyle="1" w:styleId="aa">
    <w:name w:val="大問"/>
    <w:basedOn w:val="a"/>
    <w:rsid w:val="00187469"/>
    <w:pPr>
      <w:tabs>
        <w:tab w:val="left" w:pos="1050"/>
      </w:tabs>
      <w:topLinePunct/>
      <w:ind w:left="1050" w:hangingChars="500" w:hanging="1050"/>
      <w:outlineLvl w:val="0"/>
    </w:pPr>
    <w:rPr>
      <w:rFonts w:ascii="ＭＳ ゴシック" w:eastAsia="ＭＳ ゴシック" w:hAnsi="Century" w:cs="Times New Roman"/>
      <w:szCs w:val="21"/>
      <w14:ligatures w14:val="none"/>
    </w:rPr>
  </w:style>
  <w:style w:type="paragraph" w:customStyle="1" w:styleId="chice1">
    <w:name w:val="chice1"/>
    <w:basedOn w:val="aa"/>
    <w:qFormat/>
    <w:rsid w:val="00187469"/>
    <w:pPr>
      <w:tabs>
        <w:tab w:val="clear" w:pos="1050"/>
      </w:tabs>
      <w:ind w:leftChars="270" w:left="850" w:hangingChars="135" w:hanging="283"/>
    </w:pPr>
    <w:rPr>
      <w:rFonts w:asciiTheme="minorEastAsia" w:eastAsiaTheme="minorEastAsia" w:hAnsi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michikazuokai/Library/CloudStorage/GoogleDrive-om036702@ga.ttc.ac.jp/&#12510;&#12452;&#12488;&#12441;&#12521;&#12452;&#12501;&#12441;/2025&#24180;&#24230;/examProj/testdoc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testdoc.dotx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Michikazu Okai</dc:creator>
  <cp:keywords/>
  <dc:description/>
  <cp:lastModifiedBy>道和 岡井</cp:lastModifiedBy>
  <cp:revision>1</cp:revision>
  <dcterms:created xsi:type="dcterms:W3CDTF">2025-05-21T21:44:00Z</dcterms:created>
  <dcterms:modified xsi:type="dcterms:W3CDTF">2025-05-21T21:44:00Z</dcterms:modified>
</cp:coreProperties>
</file>