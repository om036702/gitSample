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8A0" w:rsidRPr="00F44B9E" w:rsidRDefault="00B628A0" w:rsidP="00F44B9E"/>
    <w:sectPr w:rsidR="00B628A0" w:rsidRPr="00F44B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9E"/>
    <w:rsid w:val="00185851"/>
    <w:rsid w:val="00187469"/>
    <w:rsid w:val="001D11EC"/>
    <w:rsid w:val="006275A2"/>
    <w:rsid w:val="006651AA"/>
    <w:rsid w:val="00B628A0"/>
    <w:rsid w:val="00C53CCA"/>
    <w:rsid w:val="00F44B9E"/>
    <w:rsid w:val="00FA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43B6A74-76D5-9846-8EAA-04B4BD9E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74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4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4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4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4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4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4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4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74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74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74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74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4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74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4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74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4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746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7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746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87469"/>
    <w:rPr>
      <w:b/>
      <w:bCs/>
      <w:smallCaps/>
      <w:color w:val="2F5496" w:themeColor="accent1" w:themeShade="BF"/>
      <w:spacing w:val="5"/>
    </w:rPr>
  </w:style>
  <w:style w:type="paragraph" w:customStyle="1" w:styleId="QuestionText">
    <w:name w:val="QuestionText"/>
    <w:basedOn w:val="a"/>
    <w:qFormat/>
    <w:rsid w:val="00187469"/>
    <w:pPr>
      <w:ind w:left="708" w:hangingChars="337" w:hanging="708"/>
    </w:pPr>
  </w:style>
  <w:style w:type="paragraph" w:customStyle="1" w:styleId="aa">
    <w:name w:val="大問"/>
    <w:basedOn w:val="a"/>
    <w:rsid w:val="00187469"/>
    <w:pPr>
      <w:tabs>
        <w:tab w:val="left" w:pos="1050"/>
      </w:tabs>
      <w:topLinePunct/>
      <w:ind w:left="1050" w:hangingChars="500" w:hanging="1050"/>
      <w:outlineLvl w:val="0"/>
    </w:pPr>
    <w:rPr>
      <w:rFonts w:ascii="ＭＳ ゴシック" w:eastAsia="ＭＳ ゴシック" w:hAnsi="Century" w:cs="Times New Roman"/>
      <w:szCs w:val="21"/>
      <w14:ligatures w14:val="none"/>
    </w:rPr>
  </w:style>
  <w:style w:type="paragraph" w:customStyle="1" w:styleId="chice1">
    <w:name w:val="chice1"/>
    <w:basedOn w:val="aa"/>
    <w:qFormat/>
    <w:rsid w:val="00187469"/>
    <w:pPr>
      <w:tabs>
        <w:tab w:val="clear" w:pos="1050"/>
      </w:tabs>
      <w:ind w:leftChars="270" w:left="850" w:hangingChars="135" w:hanging="283"/>
    </w:pPr>
    <w:rPr>
      <w:rFonts w:asciiTheme="minorEastAsia" w:eastAsiaTheme="minorEastAsia" w:hAnsi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chikazuokai/Library/CloudStorage/GoogleDrive-om036702@ga.ttc.ac.jp/&#12510;&#12452;&#12488;&#12441;&#12521;&#12452;&#12501;&#12441;/2025&#24180;&#24230;/examProj/testdoc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testdoc.dotx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Michikazu Okai</dc:creator>
  <cp:keywords/>
  <dc:description/>
  <cp:lastModifiedBy>道和 岡井</cp:lastModifiedBy>
  <cp:revision>1</cp:revision>
  <dcterms:created xsi:type="dcterms:W3CDTF">2025-05-21T21:44:00Z</dcterms:created>
  <dcterms:modified xsi:type="dcterms:W3CDTF">2025-05-21T21:44:00Z</dcterms:modified>
</cp:coreProperties>
</file>